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glossary/fontTable.xml" ContentType="application/vnd.openxmlformats-officedocument.wordprocessingml.fontTable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sdt>
      <w:sdtPr>
        <w:id w:val="-388415555"/>
        <w:docPartObj>
          <w:docPartGallery w:val="Cover Pages"/>
          <w:docPartUnique/>
        </w:docPartObj>
      </w:sdtPr>
      <w:sdtContent>
        <w:p xmlns:wp14="http://schemas.microsoft.com/office/word/2010/wordml" w:rsidR="0093259B" w:rsidRDefault="007D5F06" w14:paraId="7A102427" wp14:textId="77777777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Content>
              <w:r>
                <w:rPr>
                  <w:noProof/>
                  <w:lang w:eastAsia="en-US"/>
                </w:rPr>
                <w:drawing>
                  <wp:inline xmlns:wp14="http://schemas.microsoft.com/office/word/2010/wordprocessingDrawing" distT="0" distB="0" distL="0" distR="0" wp14:anchorId="37492E9B" wp14:editId="7777777">
                    <wp:extent cx="2015748" cy="731520"/>
                    <wp:effectExtent l="0" t="0" r="381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22384" cy="7339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>
            <w:rPr>
              <w:noProof/>
              <w:lang w:eastAsia="en-US"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60288" behindDoc="0" locked="0" layoutInCell="1" allowOverlap="1" wp14:anchorId="656F46AD" wp14:editId="777777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262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638"/>
                                  <w:gridCol w:w="444"/>
                                  <w:gridCol w:w="2647"/>
                                  <w:gridCol w:w="444"/>
                                  <w:gridCol w:w="1355"/>
                                </w:tblGrid>
                                <w:tr xmlns:wp14="http://schemas.microsoft.com/office/word/2010/wordml" w:rsidR="007D5F06" w:rsidTr="007D5F06" w14:paraId="729BE5B6" wp14:textId="77777777">
                                  <w:sdt>
                                    <w:sdtPr>
                                      <w:alias w:val="Address"/>
                                      <w:tag w:val=""/>
                                      <w:id w:val="-640814801"/>
                                      <w:placeholder>
                                        <w:docPart w:val="49365DF6518949678D9345C8A1AA984C"/>
                                      </w:placeholder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752" w:type="pct"/>
                                        </w:tcPr>
                                        <w:p w:rsidR="007D5F06" w:rsidP="007D5F06" w:rsidRDefault="007D5F06" w14:paraId="727DC36A" wp14:textId="77777777">
                                          <w:pPr>
                                            <w:pStyle w:val="ContactInfo"/>
                                          </w:pPr>
                                          <w:proofErr w:type="spellStart"/>
                                          <w:r>
                                            <w:t>Anvesh</w:t>
                                          </w:r>
                                          <w:proofErr w:type="spellEnd"/>
                                          <w: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t>Muttavarapu</w:t>
                                          </w:r>
                                          <w:proofErr w:type="spellEnd"/>
                                          <w:r>
                                            <w:br/>
                                          </w:r>
                                          <w:r>
                                            <w:t>Bhargavi Chunchu</w:t>
                                          </w:r>
                                          <w:r>
                                            <w:br/>
                                          </w:r>
                                          <w:proofErr w:type="spellStart"/>
                                          <w:r>
                                            <w:t>Sarat</w:t>
                                          </w:r>
                                          <w:proofErr w:type="spellEnd"/>
                                          <w: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t>Tadi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95" w:type="pct"/>
                                    </w:tcPr>
                                    <w:p w:rsidR="007D5F06" w:rsidRDefault="007D5F06" w14:paraId="4EF55197" wp14:textId="77777777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758" w:type="pct"/>
                                    </w:tcPr>
                                    <w:p w:rsidR="007D5F06" w:rsidRDefault="007D5F06" w14:paraId="0ECCCA71" wp14:textId="77777777">
                                      <w:pPr>
                                        <w:pStyle w:val="ContactInfo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95" w:type="pct"/>
                                    </w:tcPr>
                                    <w:p w:rsidR="007D5F06" w:rsidRDefault="007D5F06" w14:paraId="27824830" wp14:textId="77777777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900" w:type="pct"/>
                                    </w:tcPr>
                                    <w:p w:rsidR="007D5F06" w:rsidRDefault="007D5F06" w14:paraId="01F73448" wp14:textId="77777777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Z1782619</w:t>
                                      </w:r>
                                    </w:p>
                                    <w:p w:rsidR="007D5F06" w:rsidRDefault="007D5F06" w14:paraId="22BAE048" wp14:textId="77777777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Z1781266</w:t>
                                      </w:r>
                                    </w:p>
                                    <w:p w:rsidR="007D5F06" w:rsidRDefault="007D5F06" w14:paraId="5D3BB945" wp14:textId="77777777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Z1778927</w:t>
                                      </w:r>
                                    </w:p>
                                  </w:tc>
                                </w:tr>
                              </w:tbl>
                              <w:p xmlns:wp14="http://schemas.microsoft.com/office/word/2010/wordml" w:rsidR="007D5F06" w:rsidRDefault="007D5F06" w14:paraId="13F8BD0C" wp14:textId="77777777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36164078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alt="Text box displaying company contact information" o:spid="_x0000_s1026" fillcolor="#f24f4f [320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">
                    <v:textbox inset="12.96pt,0,12.96pt,0">
                      <w:txbxContent>
                        <w:tbl>
                          <w:tblPr>
                            <w:tblW w:w="4262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638"/>
                            <w:gridCol w:w="444"/>
                            <w:gridCol w:w="2647"/>
                            <w:gridCol w:w="444"/>
                            <w:gridCol w:w="1355"/>
                          </w:tblGrid>
                          <w:tr w:rsidR="007D5F06" w:rsidTr="007D5F06" w14:paraId="633783AE" wp14:textId="77777777">
                            <w:sdt>
                              <w:sdtPr>
                                <w:alias w:val="Address"/>
                                <w:tag w:val=""/>
                                <w:id w:val="-640814801"/>
                                <w:placeholder>
                                  <w:docPart w:val="49365DF6518949678D9345C8A1AA984C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752" w:type="pct"/>
                                  </w:tcPr>
                                  <w:p w:rsidR="007D5F06" w:rsidP="007D5F06" w:rsidRDefault="007D5F06" w14:paraId="797AFB0C" wp14:textId="77777777">
                                    <w:pPr>
                                      <w:pStyle w:val="ContactInfo"/>
                                    </w:pPr>
                                    <w:proofErr w:type="spellStart"/>
                                    <w:r>
                                      <w:t>Anvesh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Muttavarapu</w:t>
                                    </w:r>
                                    <w:proofErr w:type="spellEnd"/>
                                    <w:r>
                                      <w:br/>
                                    </w:r>
                                    <w:r>
                                      <w:t>Bhargavi Chunchu</w:t>
                                    </w:r>
                                    <w:r>
                                      <w:br/>
                                    </w:r>
                                    <w:proofErr w:type="spellStart"/>
                                    <w:r>
                                      <w:t>Sarat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Tadi</w:t>
                                    </w:r>
                                    <w:proofErr w:type="spellEnd"/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95" w:type="pct"/>
                              </w:tcPr>
                              <w:p w:rsidR="007D5F06" w:rsidRDefault="007D5F06" w14:paraId="05231BB3" wp14:textId="77777777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758" w:type="pct"/>
                              </w:tcPr>
                              <w:p w:rsidR="007D5F06" w:rsidRDefault="007D5F06" w14:paraId="28ECFC98" wp14:textId="77777777">
                                <w:pPr>
                                  <w:pStyle w:val="ContactInfo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95" w:type="pct"/>
                              </w:tcPr>
                              <w:p w:rsidR="007D5F06" w:rsidRDefault="007D5F06" w14:paraId="12E2B19B" wp14:textId="77777777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900" w:type="pct"/>
                              </w:tcPr>
                              <w:p w:rsidR="007D5F06" w:rsidRDefault="007D5F06" w14:paraId="2ECA9E7B" wp14:textId="77777777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Z1782619</w:t>
                                </w:r>
                              </w:p>
                              <w:p w:rsidR="007D5F06" w:rsidRDefault="007D5F06" w14:paraId="094FDEE3" wp14:textId="77777777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Z1781266</w:t>
                                </w:r>
                              </w:p>
                              <w:p w:rsidR="007D5F06" w:rsidRDefault="007D5F06" w14:paraId="6AF5B6EB" wp14:textId="77777777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Z1778927</w:t>
                                </w:r>
                              </w:p>
                            </w:tc>
                          </w:tr>
                        </w:tbl>
                        <w:p w:rsidR="007D5F06" w:rsidRDefault="007D5F06" w14:paraId="409E8761" wp14:textId="77777777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59264" behindDoc="0" locked="0" layoutInCell="1" allowOverlap="1" wp14:anchorId="26265E4F" wp14:editId="777777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7D5F06" w:rsidRDefault="007D5F06" w14:paraId="1F2D248E" wp14:textId="77777777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Kuber Investments</w:t>
                                    </w:r>
                                  </w:sdtContent>
                                </w:sdt>
                              </w:p>
                              <w:p xmlns:wp14="http://schemas.microsoft.com/office/word/2010/wordml" w:rsidR="007D5F06" w:rsidRDefault="007D5F06" w14:paraId="52BD6935" wp14:textId="77777777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Application Design</w:t>
                                    </w:r>
                                  </w:sdtContent>
                                </w:sdt>
                                <w:r>
                                  <w:t xml:space="preserve"> Document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611F4424">
                  <v:shape id="Text Box 2" style="position:absolute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alt="Text box displaying document title and subtitle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">
                    <v:textbox style="mso-fit-shape-to-text:t" inset="0,0,0,0">
                      <w:txbxContent>
                        <w:p w:rsidR="007D5F06" w:rsidRDefault="007D5F06" w14:paraId="36E97316" wp14:textId="77777777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t>Kuber Investments</w:t>
                              </w:r>
                            </w:sdtContent>
                          </w:sdt>
                        </w:p>
                        <w:p w:rsidR="007D5F06" w:rsidRDefault="007D5F06" w14:paraId="3A8CB742" wp14:textId="77777777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t>Application Design</w:t>
                              </w:r>
                            </w:sdtContent>
                          </w:sdt>
                          <w:r>
                            <w:t xml:space="preserve"> Document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xmlns:wp14="http://schemas.microsoft.com/office/word/2010/wordml" w:rsidR="0093259B" w:rsidRDefault="0093259B" w14:paraId="6976784A" wp14:textId="77777777"/>
        <w:p xmlns:wp14="http://schemas.microsoft.com/office/word/2010/wordml" w:rsidR="0093259B" w:rsidRDefault="007D5F06" w14:paraId="017A97C4" wp14:textId="77777777"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xmlns:wp14="http://schemas.microsoft.com/office/word/2010/wordml" w:rsidR="0093259B" w:rsidRDefault="007D5F06" w14:paraId="6A6CE59E" wp14:textId="77777777">
          <w:pPr>
            <w:pStyle w:val="TOCHeading"/>
          </w:pPr>
          <w:r>
            <w:t>Table of Contents</w:t>
          </w:r>
        </w:p>
        <w:p xmlns:wp14="http://schemas.microsoft.com/office/word/2010/wordml" w:rsidR="006809B4" w:rsidRDefault="007D5F06" w14:paraId="44083C69" wp14:textId="77777777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465017913">
            <w:r w:rsidRPr="00E75E14" w:rsidR="006809B4">
              <w:rPr>
                <w:rStyle w:val="Hyperlink"/>
                <w:noProof/>
              </w:rPr>
              <w:t>Description of Business</w:t>
            </w:r>
            <w:r w:rsidR="006809B4">
              <w:rPr>
                <w:noProof/>
                <w:webHidden/>
              </w:rPr>
              <w:tab/>
            </w:r>
            <w:r w:rsidR="006809B4">
              <w:rPr>
                <w:noProof/>
                <w:webHidden/>
              </w:rPr>
              <w:fldChar w:fldCharType="begin"/>
            </w:r>
            <w:r w:rsidR="006809B4">
              <w:rPr>
                <w:noProof/>
                <w:webHidden/>
              </w:rPr>
              <w:instrText xml:space="preserve"> PAGEREF _Toc465017913 \h </w:instrText>
            </w:r>
            <w:r w:rsidR="006809B4">
              <w:rPr>
                <w:noProof/>
                <w:webHidden/>
              </w:rPr>
            </w:r>
            <w:r w:rsidR="006809B4">
              <w:rPr>
                <w:noProof/>
                <w:webHidden/>
              </w:rPr>
              <w:fldChar w:fldCharType="separate"/>
            </w:r>
            <w:r w:rsidR="006809B4">
              <w:rPr>
                <w:noProof/>
                <w:webHidden/>
              </w:rPr>
              <w:t>5</w:t>
            </w:r>
            <w:r w:rsidR="006809B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809B4" w:rsidRDefault="006809B4" w14:paraId="4273FEC7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14">
            <w:r w:rsidRPr="00E75E14">
              <w:rPr>
                <w:rStyle w:val="Hyperlink"/>
                <w:noProof/>
              </w:rPr>
              <w:t>Mission Statement</w:t>
            </w:r>
          </w:hyperlink>
        </w:p>
        <w:p xmlns:wp14="http://schemas.microsoft.com/office/word/2010/wordml" w:rsidR="006809B4" w:rsidRDefault="006809B4" w14:paraId="5C40472F" wp14:textId="77777777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history="1" w:anchor="_Toc465017915">
            <w:r w:rsidRPr="00E75E14">
              <w:rPr>
                <w:rStyle w:val="Hyperlink"/>
                <w:noProof/>
              </w:rPr>
              <w:t>Project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_Toc465017915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809B4" w:rsidRDefault="006809B4" w14:paraId="7C633A74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16">
            <w:r w:rsidRPr="00E75E14">
              <w:rPr>
                <w:rStyle w:val="Hyperlink"/>
                <w:noProof/>
              </w:rPr>
              <w:t>Functional Requirements</w:t>
            </w:r>
          </w:hyperlink>
        </w:p>
        <w:p xmlns:wp14="http://schemas.microsoft.com/office/word/2010/wordml" w:rsidR="006809B4" w:rsidRDefault="006809B4" w14:paraId="0332BD92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17">
            <w:r w:rsidRPr="00E75E14">
              <w:rPr>
                <w:rStyle w:val="Hyperlink"/>
                <w:noProof/>
              </w:rPr>
              <w:t>Non Functional Requirements</w:t>
            </w:r>
          </w:hyperlink>
        </w:p>
        <w:p xmlns:wp14="http://schemas.microsoft.com/office/word/2010/wordml" w:rsidR="006809B4" w:rsidRDefault="006809B4" w14:paraId="02323BA2" wp14:textId="77777777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history="1" w:anchor="_Toc465017918">
            <w:r w:rsidRPr="00E75E14">
              <w:rPr>
                <w:rStyle w:val="Hyperlink"/>
                <w:noProof/>
              </w:rPr>
              <w:t xml:space="preserve">Use Case Diagrams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_Toc465017918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809B4" w:rsidRDefault="006809B4" w14:paraId="4F2ABBC5" wp14:textId="77777777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history="1" w:anchor="_Toc465017919">
            <w:r w:rsidRPr="00E75E1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_Toc465017919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6809B4" w:rsidR="006809B4" w:rsidP="006809B4" w:rsidRDefault="006809B4" w14:paraId="53D2214C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0">
            <w:r w:rsidRPr="00E75E14">
              <w:rPr>
                <w:rStyle w:val="Hyperlink"/>
                <w:noProof/>
              </w:rPr>
              <w:t>Login Page</w:t>
            </w:r>
          </w:hyperlink>
        </w:p>
        <w:p xmlns:wp14="http://schemas.microsoft.com/office/word/2010/wordml" w:rsidR="006809B4" w:rsidRDefault="006809B4" w14:paraId="52DD7B70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2">
            <w:r w:rsidRPr="00E75E14">
              <w:rPr>
                <w:rStyle w:val="Hyperlink"/>
                <w:noProof/>
              </w:rPr>
              <w:t>Register Page</w:t>
            </w:r>
          </w:hyperlink>
        </w:p>
        <w:p xmlns:wp14="http://schemas.microsoft.com/office/word/2010/wordml" w:rsidR="006809B4" w:rsidRDefault="006809B4" w14:paraId="086DDF05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3">
            <w:r w:rsidRPr="00E75E14">
              <w:rPr>
                <w:rStyle w:val="Hyperlink"/>
                <w:noProof/>
              </w:rPr>
              <w:t>Payment Page</w:t>
            </w:r>
          </w:hyperlink>
        </w:p>
        <w:p xmlns:wp14="http://schemas.microsoft.com/office/word/2010/wordml" w:rsidR="006809B4" w:rsidRDefault="006809B4" w14:paraId="65BE5726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4">
            <w:r w:rsidRPr="00E75E14">
              <w:rPr>
                <w:rStyle w:val="Hyperlink"/>
                <w:noProof/>
              </w:rPr>
              <w:t>Home Page</w:t>
            </w:r>
          </w:hyperlink>
        </w:p>
        <w:p xmlns:wp14="http://schemas.microsoft.com/office/word/2010/wordml" w:rsidR="006809B4" w:rsidRDefault="006809B4" w14:paraId="16E9946A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5">
            <w:r w:rsidRPr="00E75E14">
              <w:rPr>
                <w:rStyle w:val="Hyperlink"/>
                <w:noProof/>
              </w:rPr>
              <w:t>Cash Buy functionality page</w:t>
            </w:r>
          </w:hyperlink>
        </w:p>
        <w:p xmlns:wp14="http://schemas.microsoft.com/office/word/2010/wordml" w:rsidR="006809B4" w:rsidRDefault="006809B4" w14:paraId="0A6A83B3" wp14:textId="77777777">
          <w:pPr>
            <w:pStyle w:val="TOC2"/>
            <w:rPr>
              <w:noProof/>
              <w:color w:val="auto"/>
              <w:lang w:eastAsia="en-US"/>
            </w:rPr>
          </w:pPr>
          <w:hyperlink w:history="1" w:anchor="_Toc465017926">
            <w:r w:rsidRPr="00E75E14">
              <w:rPr>
                <w:rStyle w:val="Hyperlink"/>
                <w:noProof/>
              </w:rPr>
              <w:t>Order Summary Page</w:t>
            </w:r>
          </w:hyperlink>
        </w:p>
        <w:p xmlns:wp14="http://schemas.microsoft.com/office/word/2010/wordml" w:rsidR="0093259B" w:rsidRDefault="007D5F06" w14:paraId="5C4DAC70" wp14:textId="77777777"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xmlns:wp14="http://schemas.microsoft.com/office/word/2010/wordml" w:rsidR="0093259B" w:rsidRDefault="0093259B" w14:paraId="164C39DC" wp14:textId="77777777">
      <w:pPr>
        <w:sectPr w:rsidR="0093259B">
          <w:pgSz w:w="12240" w:h="15840" w:orient="portrait" w:code="1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  <w:bookmarkStart w:name="_GoBack" w:id="0"/>
      <w:bookmarkEnd w:id="0"/>
    </w:p>
    <w:p xmlns:wp14="http://schemas.microsoft.com/office/word/2010/wordml" w:rsidR="0093259B" w:rsidRDefault="000B60CC" w14:paraId="6897AC8D" wp14:textId="77777777">
      <w:pPr>
        <w:pStyle w:val="Heading1"/>
      </w:pPr>
      <w:bookmarkStart w:name="_Toc465017913" w:id="1"/>
      <w:r>
        <w:lastRenderedPageBreak/>
        <w:t>Description of Business</w:t>
      </w:r>
      <w:bookmarkEnd w:id="1"/>
    </w:p>
    <w:sdt>
      <w:sdtPr>
        <w:rPr>
          <w:color w:val="4C483D" w:themeColor="text2"/>
          <w:sz w:val="20"/>
          <w:szCs w:val="20"/>
        </w:rPr>
        <w:id w:val="-1252579605"/>
        <w:placeholder>
          <w:docPart w:val="9A4D811A48EB4D249135BA8E39A8EC1A"/>
        </w:placeholder>
        <w15:appearance w15:val="hidden"/>
      </w:sdtPr>
      <w:sdtEndPr/>
      <w:sdtContent>
        <w:tbl>
          <w:tblPr>
            <w:tblStyle w:val="TipTable"/>
            <w:tblW w:w="5014" w:type="pct"/>
            <w:shd w:val="clear" w:color="auto" w:fill="E4E3E2" w:themeFill="background2"/>
            <w:tblCellMar>
              <w:top w:w="0" w:type="dxa"/>
            </w:tblCellMar>
            <w:tblLook w:val="04A0" w:firstRow="1" w:lastRow="0" w:firstColumn="1" w:lastColumn="0" w:noHBand="0" w:noVBand="1"/>
          </w:tblPr>
          <w:tblGrid>
            <w:gridCol w:w="648"/>
            <w:gridCol w:w="8738"/>
          </w:tblGrid>
          <w:tr xmlns:wp14="http://schemas.microsoft.com/office/word/2010/wordml" w:rsidR="0093259B" w14:paraId="1D275476" wp14:textId="77777777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5" w:type="pct"/>
                <w:shd w:val="clear" w:color="auto" w:fill="E4E3E2" w:themeFill="background2"/>
              </w:tcPr>
              <w:p w:rsidRPr="000D771E" w:rsidR="0093259B" w:rsidRDefault="0093259B" w14:paraId="5D8C4229" wp14:textId="77777777">
                <w:pPr>
                  <w:pStyle w:val="Icon"/>
                  <w:rPr>
                    <w:sz w:val="20"/>
                    <w:u w:val="double"/>
                  </w:rPr>
                </w:pPr>
              </w:p>
            </w:tc>
            <w:tc>
              <w:tcPr>
                <w:tcW w:w="4655" w:type="pct"/>
                <w:shd w:val="clear" w:color="auto" w:fill="E4E3E2" w:themeFill="background2"/>
              </w:tcPr>
              <w:p w:rsidRPr="000D771E" w:rsidR="0093259B" w:rsidP="000B60CC" w:rsidRDefault="007D5F06" w14:paraId="7DF09429" wp14:textId="77777777">
                <w:pPr>
                  <w:pStyle w:val="TipTex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</w:rPr>
                </w:pPr>
                <w:r w:rsidRPr="000D771E">
                  <w:rPr>
                    <w:sz w:val="20"/>
                  </w:rPr>
                  <w:t>Kuber Investments is an investment platform to trade and inv</w:t>
                </w:r>
                <w:r w:rsidRPr="000D771E" w:rsidR="000B60CC">
                  <w:rPr>
                    <w:sz w:val="20"/>
                  </w:rPr>
                  <w:t>est in stocks online, seamlessly.</w:t>
                </w:r>
              </w:p>
            </w:tc>
          </w:tr>
        </w:tbl>
        <w:p xmlns:wp14="http://schemas.microsoft.com/office/word/2010/wordml" w:rsidR="0093259B" w:rsidRDefault="007D5F06" w14:paraId="5A3AD11C" wp14:textId="77777777"/>
      </w:sdtContent>
    </w:sdt>
    <w:p xmlns:wp14="http://schemas.microsoft.com/office/word/2010/wordml" w:rsidR="0093259B" w:rsidRDefault="007D5F06" w14:paraId="496E075F" wp14:textId="77777777">
      <w:pPr>
        <w:pStyle w:val="Heading2"/>
      </w:pPr>
      <w:bookmarkStart w:name="_Toc465017914" w:id="2"/>
      <w:r>
        <w:t>Mission Statement</w:t>
      </w:r>
      <w:bookmarkEnd w:id="2"/>
    </w:p>
    <w:tbl>
      <w:tblPr>
        <w:tblStyle w:val="TipTable"/>
        <w:tblW w:w="14349" w:type="pct"/>
        <w:shd w:val="clear" w:color="auto" w:fill="E4E3E2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52"/>
        <w:gridCol w:w="8737"/>
        <w:gridCol w:w="8736"/>
        <w:gridCol w:w="8736"/>
      </w:tblGrid>
      <w:tr xmlns:wp14="http://schemas.microsoft.com/office/word/2010/wordml" w:rsidR="000B60CC" w:rsidTr="000B60CC" w14:paraId="6896292C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" w:type="pct"/>
            <w:shd w:val="clear" w:color="auto" w:fill="E4E3E2" w:themeFill="background2"/>
          </w:tcPr>
          <w:p w:rsidRPr="000D771E" w:rsidR="000B60CC" w:rsidP="000B60CC" w:rsidRDefault="000B60CC" w14:paraId="043816E7" wp14:textId="77777777">
            <w:pPr>
              <w:pStyle w:val="Icon"/>
              <w:rPr>
                <w:sz w:val="20"/>
              </w:rPr>
            </w:pPr>
          </w:p>
        </w:tc>
        <w:tc>
          <w:tcPr>
            <w:tcW w:w="1626" w:type="pct"/>
            <w:shd w:val="clear" w:color="auto" w:fill="E4E3E2" w:themeFill="background2"/>
          </w:tcPr>
          <w:p w:rsidRPr="000D771E" w:rsidR="000B60CC" w:rsidP="000B60CC" w:rsidRDefault="000B60CC" w14:paraId="2E2F8A75" wp14:textId="7777777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D771E">
              <w:rPr>
                <w:sz w:val="20"/>
              </w:rPr>
              <w:t>Our mission is to empower individual investors to take control of their financial lives, free from the high costs and conflicts of traditional brokerage firms</w:t>
            </w:r>
          </w:p>
        </w:tc>
        <w:tc>
          <w:tcPr>
            <w:tcW w:w="1626" w:type="pct"/>
            <w:shd w:val="clear" w:color="auto" w:fill="E4E3E2" w:themeFill="background2"/>
          </w:tcPr>
          <w:p w:rsidRPr="000B60CC" w:rsidR="000B60CC" w:rsidP="000B60CC" w:rsidRDefault="000B60CC" w14:paraId="39719CC6" wp14:textId="77777777">
            <w:pPr>
              <w:pStyle w:val="TipText"/>
              <w:tabs>
                <w:tab w:val="left" w:pos="133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ab/>
            </w:r>
          </w:p>
        </w:tc>
        <w:tc>
          <w:tcPr>
            <w:tcW w:w="1626" w:type="pct"/>
            <w:shd w:val="clear" w:color="auto" w:fill="E4E3E2" w:themeFill="background2"/>
          </w:tcPr>
          <w:p w:rsidR="000B60CC" w:rsidP="000B60CC" w:rsidRDefault="000B60CC" w14:paraId="1122D04C" wp14:textId="7777777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xmlns:wp14="http://schemas.microsoft.com/office/word/2010/wordml" w:rsidR="0093259B" w:rsidP="000B60CC" w:rsidRDefault="0093259B" w14:paraId="4642221F" wp14:textId="77777777"/>
    <w:p xmlns:wp14="http://schemas.microsoft.com/office/word/2010/wordml" w:rsidR="000B60CC" w:rsidP="000B60CC" w:rsidRDefault="000B60CC" w14:paraId="1FDE7C81" wp14:textId="77777777">
      <w:pPr>
        <w:pStyle w:val="Heading1"/>
      </w:pPr>
      <w:bookmarkStart w:name="_Toc465017915" w:id="3"/>
      <w:r>
        <w:t>Project Requirements</w:t>
      </w:r>
      <w:bookmarkEnd w:id="3"/>
    </w:p>
    <w:p xmlns:wp14="http://schemas.microsoft.com/office/word/2010/wordml" w:rsidR="000B60CC" w:rsidP="000B60CC" w:rsidRDefault="000B60CC" w14:paraId="115E7F46" wp14:textId="77777777">
      <w:pPr>
        <w:pStyle w:val="Heading2"/>
      </w:pPr>
      <w:bookmarkStart w:name="_Toc465017916" w:id="4"/>
      <w:r>
        <w:t>Functional Requirements</w:t>
      </w:r>
      <w:bookmarkEnd w:id="4"/>
    </w:p>
    <w:p xmlns:wp14="http://schemas.microsoft.com/office/word/2010/wordml" w:rsidRPr="000D771E" w:rsidR="000B60CC" w:rsidP="000B60CC" w:rsidRDefault="000B60CC" w14:paraId="180BDE81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Login</w:t>
      </w:r>
      <w:r w:rsidR="000D771E">
        <w:rPr>
          <w:rFonts w:asciiTheme="majorHAnsi" w:hAnsiTheme="majorHAnsi"/>
        </w:rPr>
        <w:t xml:space="preserve"> – </w:t>
      </w:r>
      <w:r w:rsidR="00E23F46">
        <w:rPr>
          <w:rFonts w:asciiTheme="majorHAnsi" w:hAnsiTheme="majorHAnsi"/>
        </w:rPr>
        <w:t>Investor</w:t>
      </w:r>
      <w:r w:rsidR="000D771E">
        <w:rPr>
          <w:rFonts w:asciiTheme="majorHAnsi" w:hAnsiTheme="majorHAnsi"/>
        </w:rPr>
        <w:t xml:space="preserve"> logs into the system by entering the username and password.</w:t>
      </w:r>
    </w:p>
    <w:p xmlns:wp14="http://schemas.microsoft.com/office/word/2010/wordml" w:rsidRPr="000D771E" w:rsidR="000B60CC" w:rsidP="000B60CC" w:rsidRDefault="000B60CC" w14:paraId="5440132E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Register</w:t>
      </w:r>
      <w:r w:rsidR="000D771E">
        <w:rPr>
          <w:rFonts w:asciiTheme="majorHAnsi" w:hAnsiTheme="majorHAnsi"/>
        </w:rPr>
        <w:t xml:space="preserve"> – Registers</w:t>
      </w:r>
      <w:r w:rsidR="00E23F46">
        <w:rPr>
          <w:rFonts w:asciiTheme="majorHAnsi" w:hAnsiTheme="majorHAnsi"/>
        </w:rPr>
        <w:t xml:space="preserve"> as an investor by providing the basic details and creates a login.</w:t>
      </w:r>
    </w:p>
    <w:p xmlns:wp14="http://schemas.microsoft.com/office/word/2010/wordml" w:rsidRPr="000D771E" w:rsidR="000B60CC" w:rsidP="000B60CC" w:rsidRDefault="000B60CC" w14:paraId="3E0BCFE5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Payment</w:t>
      </w:r>
      <w:r w:rsidR="00E23F46">
        <w:rPr>
          <w:rFonts w:asciiTheme="majorHAnsi" w:hAnsiTheme="majorHAnsi"/>
        </w:rPr>
        <w:t xml:space="preserve"> – Processes payment with the investor card details provided.</w:t>
      </w:r>
    </w:p>
    <w:p xmlns:wp14="http://schemas.microsoft.com/office/word/2010/wordml" w:rsidRPr="00E23F46" w:rsidR="000B60CC" w:rsidP="00E23F46" w:rsidRDefault="000B60CC" w14:paraId="007C9C84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View transactions</w:t>
      </w:r>
      <w:r w:rsidR="00E23F46">
        <w:rPr>
          <w:rFonts w:asciiTheme="majorHAnsi" w:hAnsiTheme="majorHAnsi"/>
        </w:rPr>
        <w:t xml:space="preserve"> – Displays the list of transactions performed by the investor.</w:t>
      </w:r>
      <w:r w:rsidRPr="00E23F46" w:rsidR="00E23F46">
        <w:rPr>
          <w:rFonts w:asciiTheme="majorHAnsi" w:hAnsiTheme="majorHAnsi"/>
        </w:rPr>
        <w:t xml:space="preserve"> </w:t>
      </w:r>
    </w:p>
    <w:p xmlns:wp14="http://schemas.microsoft.com/office/word/2010/wordml" w:rsidRPr="000D771E" w:rsidR="000B60CC" w:rsidP="000B60CC" w:rsidRDefault="000B60CC" w14:paraId="384DFAA9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Cash Buy</w:t>
      </w:r>
      <w:r w:rsidR="00E23F46">
        <w:rPr>
          <w:rFonts w:asciiTheme="majorHAnsi" w:hAnsiTheme="majorHAnsi"/>
        </w:rPr>
        <w:t xml:space="preserve"> – Buys the stock.</w:t>
      </w:r>
    </w:p>
    <w:p xmlns:wp14="http://schemas.microsoft.com/office/word/2010/wordml" w:rsidRPr="000D771E" w:rsidR="000B60CC" w:rsidP="000B60CC" w:rsidRDefault="000B60CC" w14:paraId="19337CDC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Cash Sell</w:t>
      </w:r>
      <w:r w:rsidR="00E23F46">
        <w:rPr>
          <w:rFonts w:asciiTheme="majorHAnsi" w:hAnsiTheme="majorHAnsi"/>
        </w:rPr>
        <w:t xml:space="preserve"> – Sells the stock.</w:t>
      </w:r>
    </w:p>
    <w:p xmlns:wp14="http://schemas.microsoft.com/office/word/2010/wordml" w:rsidRPr="000D771E" w:rsidR="000B60CC" w:rsidP="000B60CC" w:rsidRDefault="000B60CC" w14:paraId="5184BE44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Margin Buy</w:t>
      </w:r>
      <w:r w:rsidR="00E23F46">
        <w:rPr>
          <w:rFonts w:asciiTheme="majorHAnsi" w:hAnsiTheme="majorHAnsi"/>
        </w:rPr>
        <w:t xml:space="preserve"> – Buys the stock with margin.</w:t>
      </w:r>
    </w:p>
    <w:p xmlns:wp14="http://schemas.microsoft.com/office/word/2010/wordml" w:rsidRPr="000D771E" w:rsidR="000B60CC" w:rsidP="000B60CC" w:rsidRDefault="000B60CC" w14:paraId="59D5F948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Margin sell</w:t>
      </w:r>
      <w:r w:rsidR="00E23F46">
        <w:rPr>
          <w:rFonts w:asciiTheme="majorHAnsi" w:hAnsiTheme="majorHAnsi"/>
        </w:rPr>
        <w:t xml:space="preserve"> – Sells the stock with margin.</w:t>
      </w:r>
    </w:p>
    <w:p xmlns:wp14="http://schemas.microsoft.com/office/word/2010/wordml" w:rsidR="000B60CC" w:rsidP="000B60CC" w:rsidRDefault="000B60CC" w14:paraId="66D44939" wp14:textId="77777777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Online Chat</w:t>
      </w:r>
      <w:r w:rsidR="00E23F46">
        <w:rPr>
          <w:rFonts w:asciiTheme="majorHAnsi" w:hAnsiTheme="majorHAnsi"/>
        </w:rPr>
        <w:t xml:space="preserve"> – Customer service support for the queries from the investors.</w:t>
      </w:r>
    </w:p>
    <w:p xmlns:wp14="http://schemas.microsoft.com/office/word/2010/wordml" w:rsidR="000D771E" w:rsidP="000D771E" w:rsidRDefault="000D771E" w14:paraId="76483D7A" wp14:textId="77777777">
      <w:pPr>
        <w:pStyle w:val="Heading2"/>
      </w:pPr>
      <w:bookmarkStart w:name="_Toc465017917" w:id="5"/>
      <w:r>
        <w:t>Non Functional Requirements</w:t>
      </w:r>
      <w:bookmarkEnd w:id="5"/>
    </w:p>
    <w:p xmlns:wp14="http://schemas.microsoft.com/office/word/2010/wordml" w:rsidRPr="000D771E" w:rsidR="000D771E" w:rsidP="0019585A" w:rsidRDefault="000D771E" w14:paraId="02F0E011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Performance: The system must handle 1000 transactions per second.</w:t>
      </w:r>
    </w:p>
    <w:p xmlns:wp14="http://schemas.microsoft.com/office/word/2010/wordml" w:rsidRPr="000D771E" w:rsidR="000D771E" w:rsidP="00C66CAE" w:rsidRDefault="000D771E" w14:paraId="59C240D2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Reliability: Integrity of the information maintained and supplied to the system.</w:t>
      </w:r>
    </w:p>
    <w:p xmlns:wp14="http://schemas.microsoft.com/office/word/2010/wordml" w:rsidRPr="000D771E" w:rsidR="000D771E" w:rsidP="00B20950" w:rsidRDefault="000D771E" w14:paraId="3F10904E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Security: Efficient encryption mechanism in order to protect customer data.</w:t>
      </w:r>
    </w:p>
    <w:p xmlns:wp14="http://schemas.microsoft.com/office/word/2010/wordml" w:rsidRPr="000D771E" w:rsidR="000D771E" w:rsidP="00511FE8" w:rsidRDefault="000D771E" w14:paraId="5BED230A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Mobile: The application must be mobile compatible.</w:t>
      </w:r>
    </w:p>
    <w:p xmlns:wp14="http://schemas.microsoft.com/office/word/2010/wordml" w:rsidRPr="000D771E" w:rsidR="000D771E" w:rsidP="004869C4" w:rsidRDefault="000D771E" w14:paraId="00E1FFDE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Portability: Application must be compatible on different platforms.</w:t>
      </w:r>
    </w:p>
    <w:p xmlns:wp14="http://schemas.microsoft.com/office/word/2010/wordml" w:rsidRPr="000D771E" w:rsidR="000D771E" w:rsidP="00D84D9B" w:rsidRDefault="000D771E" w14:paraId="05375FC5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Redundant: Data must be stored and secured at multiple locations.</w:t>
      </w:r>
    </w:p>
    <w:p xmlns:wp14="http://schemas.microsoft.com/office/word/2010/wordml" w:rsidRPr="000D771E" w:rsidR="000D771E" w:rsidP="00EE2FD1" w:rsidRDefault="000D771E" w14:paraId="29B4F2F7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Scalability: The Application will remain effective with increase in number of users and resources.</w:t>
      </w:r>
    </w:p>
    <w:p xmlns:wp14="http://schemas.microsoft.com/office/word/2010/wordml" w:rsidR="000D771E" w:rsidP="00AF4D57" w:rsidRDefault="000D771E" w14:paraId="1BBBDA9C" wp14:textId="77777777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0D771E">
        <w:rPr>
          <w:rFonts w:asciiTheme="majorHAnsi" w:hAnsiTheme="majorHAnsi"/>
        </w:rPr>
        <w:t>Legal Compliance: Application must be compliant with legal issues involving intellectual property rights and privacy of information.</w:t>
      </w:r>
    </w:p>
    <w:p xmlns:wp14="http://schemas.microsoft.com/office/word/2010/wordml" w:rsidR="000D771E" w:rsidP="000D771E" w:rsidRDefault="000D771E" w14:paraId="42DF781D" wp14:textId="77777777">
      <w:pPr>
        <w:rPr>
          <w:rFonts w:asciiTheme="majorHAnsi" w:hAnsiTheme="majorHAnsi"/>
        </w:rPr>
      </w:pPr>
    </w:p>
    <w:p xmlns:wp14="http://schemas.microsoft.com/office/word/2010/wordml" w:rsidR="000D771E" w:rsidP="000D771E" w:rsidRDefault="000D771E" w14:paraId="3C712F59" wp14:textId="77777777">
      <w:pPr>
        <w:pStyle w:val="Heading1"/>
      </w:pPr>
      <w:bookmarkStart w:name="_Toc465017918" w:id="6"/>
      <w:r>
        <w:lastRenderedPageBreak/>
        <w:t>Use Case Diagrams</w:t>
      </w:r>
      <w:r w:rsidR="00E23F46">
        <w:t xml:space="preserve"> </w:t>
      </w:r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38955A5F" wp14:editId="54B8C7AD">
            <wp:extent cx="5285579" cy="47028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 Case Diagram 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091" cy="47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xmlns:wp14="http://schemas.microsoft.com/office/word/2010/wordprocessingDrawing" distT="0" distB="0" distL="0" distR="0" wp14:anchorId="4FD11788" wp14:editId="23809486">
            <wp:extent cx="5943600" cy="56997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e Case Diagram 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xmlns:wp14="http://schemas.microsoft.com/office/word/2010/wordprocessingDrawing" distT="0" distB="0" distL="0" distR="0" wp14:anchorId="16CEA389" wp14:editId="106483DB">
            <wp:extent cx="5943600" cy="5646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se Case Diagram 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xmlns:wp14="http://schemas.microsoft.com/office/word/2010/wordml" w:rsidR="000D771E" w:rsidP="000D771E" w:rsidRDefault="000D771E" w14:paraId="78879796" wp14:textId="77777777"/>
    <w:p xmlns:wp14="http://schemas.microsoft.com/office/word/2010/wordml" w:rsidR="00992B90" w:rsidP="000D771E" w:rsidRDefault="00992B90" w14:paraId="19C21EA0" wp14:textId="77777777"/>
    <w:p xmlns:wp14="http://schemas.microsoft.com/office/word/2010/wordml" w:rsidR="00992B90" w:rsidP="000D771E" w:rsidRDefault="00992B90" w14:paraId="5D007518" wp14:textId="77777777"/>
    <w:p xmlns:wp14="http://schemas.microsoft.com/office/word/2010/wordml" w:rsidR="00992B90" w:rsidP="000D771E" w:rsidRDefault="00992B90" w14:paraId="6B85E420" wp14:textId="77777777"/>
    <w:p xmlns:wp14="http://schemas.microsoft.com/office/word/2010/wordml" w:rsidR="00992B90" w:rsidP="000D771E" w:rsidRDefault="00992B90" w14:paraId="273FC6A7" wp14:textId="77777777">
      <w:pPr>
        <w:pStyle w:val="Heading1"/>
      </w:pPr>
    </w:p>
    <w:p xmlns:wp14="http://schemas.microsoft.com/office/word/2010/wordml" w:rsidR="000D771E" w:rsidP="000D771E" w:rsidRDefault="000D771E" w14:paraId="20FEDE3F" wp14:textId="77777777">
      <w:pPr>
        <w:pStyle w:val="Heading1"/>
      </w:pPr>
      <w:bookmarkStart w:name="_Toc465017919" w:id="7"/>
      <w:r>
        <w:t>Wireframes</w:t>
      </w:r>
      <w:bookmarkEnd w:id="7"/>
    </w:p>
    <w:p xmlns:wp14="http://schemas.microsoft.com/office/word/2010/wordml" w:rsidR="00E23F46" w:rsidP="00E23F46" w:rsidRDefault="00E23F46" w14:paraId="5B72133C" wp14:textId="77777777">
      <w:pPr>
        <w:pStyle w:val="Heading2"/>
      </w:pPr>
      <w:bookmarkStart w:name="_Toc465017920" w:id="8"/>
      <w:r>
        <w:t>Login Page</w:t>
      </w:r>
      <w:bookmarkEnd w:id="8"/>
      <w:r>
        <w:t xml:space="preserve"> </w:t>
      </w:r>
    </w:p>
    <w:p xmlns:wp14="http://schemas.microsoft.com/office/word/2010/wordml" w:rsidRPr="00E23F46" w:rsidR="00E23F46" w:rsidP="00E23F46" w:rsidRDefault="00E23F46" w14:paraId="3E3BE7E0" wp14:textId="77777777"/>
    <w:p xmlns:wp14="http://schemas.microsoft.com/office/word/2010/wordml" w:rsidR="000D771E" w:rsidP="000D771E" w:rsidRDefault="000D771E" w14:paraId="2E10BCBA" wp14:textId="77777777">
      <w:pPr>
        <w:pStyle w:val="Heading1"/>
      </w:pPr>
      <w:bookmarkStart w:name="_Toc465017921" w:id="9"/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7B232E2A" wp14:editId="0FAEF7A6">
            <wp:extent cx="5949315" cy="52882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New Mocku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664" cy="52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xmlns:wp14="http://schemas.microsoft.com/office/word/2010/wordml" w:rsidR="00E23F46" w:rsidP="000D771E" w:rsidRDefault="00E23F46" w14:paraId="42F19DAE" wp14:textId="77777777"/>
    <w:p xmlns:wp14="http://schemas.microsoft.com/office/word/2010/wordml" w:rsidR="00E23F46" w:rsidP="000D771E" w:rsidRDefault="00E23F46" w14:paraId="720FED45" wp14:textId="77777777"/>
    <w:p xmlns:wp14="http://schemas.microsoft.com/office/word/2010/wordml" w:rsidR="00E23F46" w:rsidP="000D771E" w:rsidRDefault="00E23F46" w14:paraId="3BF01982" wp14:textId="77777777"/>
    <w:p xmlns:wp14="http://schemas.microsoft.com/office/word/2010/wordml" w:rsidR="00E23F46" w:rsidP="000D771E" w:rsidRDefault="00E23F46" w14:paraId="2F4C3F44" wp14:textId="77777777"/>
    <w:p xmlns:wp14="http://schemas.microsoft.com/office/word/2010/wordml" w:rsidR="00E23F46" w:rsidP="00E23F46" w:rsidRDefault="00E23F46" w14:paraId="4273A206" wp14:textId="77777777">
      <w:pPr>
        <w:pStyle w:val="Heading2"/>
      </w:pPr>
      <w:bookmarkStart w:name="_Toc465017922" w:id="10"/>
      <w:r>
        <w:lastRenderedPageBreak/>
        <w:t>Register Page</w:t>
      </w:r>
      <w:bookmarkEnd w:id="10"/>
    </w:p>
    <w:p xmlns:wp14="http://schemas.microsoft.com/office/word/2010/wordml" w:rsidRPr="00E23F46" w:rsidR="00E23F46" w:rsidP="00E23F46" w:rsidRDefault="00E23F46" w14:paraId="3AD19CEF" wp14:textId="77777777"/>
    <w:p xmlns:wp14="http://schemas.microsoft.com/office/word/2010/wordml" w:rsidR="000D771E" w:rsidP="000D771E" w:rsidRDefault="000D771E" w14:paraId="342DCBD6" wp14:textId="77777777"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465F4E7B" wp14:editId="5152A0D8">
            <wp:extent cx="5705870" cy="5196840"/>
            <wp:effectExtent l="0" t="0" r="9525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New Mockup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497" cy="52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3F46" w:rsidP="000D771E" w:rsidRDefault="00E23F46" w14:paraId="27B28741" wp14:textId="77777777"/>
    <w:p xmlns:wp14="http://schemas.microsoft.com/office/word/2010/wordml" w:rsidR="00E23F46" w:rsidP="000D771E" w:rsidRDefault="00E23F46" w14:paraId="166CF7E6" wp14:textId="77777777"/>
    <w:p xmlns:wp14="http://schemas.microsoft.com/office/word/2010/wordml" w:rsidR="00E23F46" w:rsidP="000D771E" w:rsidRDefault="00E23F46" w14:paraId="521C8909" wp14:textId="77777777"/>
    <w:p xmlns:wp14="http://schemas.microsoft.com/office/word/2010/wordml" w:rsidR="00E23F46" w:rsidP="000D771E" w:rsidRDefault="00E23F46" w14:paraId="431A2F94" wp14:textId="77777777"/>
    <w:p xmlns:wp14="http://schemas.microsoft.com/office/word/2010/wordml" w:rsidR="00E23F46" w:rsidP="000D771E" w:rsidRDefault="00E23F46" w14:paraId="44C77B97" wp14:textId="77777777"/>
    <w:p xmlns:wp14="http://schemas.microsoft.com/office/word/2010/wordml" w:rsidR="00E23F46" w:rsidP="000D771E" w:rsidRDefault="00E23F46" w14:paraId="0EC1B345" wp14:textId="77777777"/>
    <w:p xmlns:wp14="http://schemas.microsoft.com/office/word/2010/wordml" w:rsidR="00E23F46" w:rsidP="000D771E" w:rsidRDefault="00E23F46" w14:paraId="36530B3C" wp14:textId="77777777"/>
    <w:p xmlns:wp14="http://schemas.microsoft.com/office/word/2010/wordml" w:rsidR="00E23F46" w:rsidP="00E23F46" w:rsidRDefault="00E23F46" w14:paraId="674404AE" wp14:textId="77777777">
      <w:pPr>
        <w:pStyle w:val="Heading2"/>
      </w:pPr>
      <w:bookmarkStart w:name="_Toc465017923" w:id="11"/>
      <w:r>
        <w:lastRenderedPageBreak/>
        <w:t>Payment Page</w:t>
      </w:r>
      <w:bookmarkEnd w:id="11"/>
    </w:p>
    <w:p xmlns:wp14="http://schemas.microsoft.com/office/word/2010/wordml" w:rsidR="000D771E" w:rsidP="000D771E" w:rsidRDefault="000D771E" w14:paraId="7AFFB418" wp14:textId="77777777"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69F16857" wp14:editId="6D3CC4B1">
            <wp:extent cx="5052060" cy="449072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New Mockup 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446" cy="44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D771E" w:rsidP="000D771E" w:rsidRDefault="000D771E" w14:paraId="0078904A" wp14:textId="77777777"/>
    <w:p xmlns:wp14="http://schemas.microsoft.com/office/word/2010/wordml" w:rsidR="00E23F46" w:rsidP="000D771E" w:rsidRDefault="00E23F46" w14:paraId="0A5D7711" wp14:textId="77777777"/>
    <w:p xmlns:wp14="http://schemas.microsoft.com/office/word/2010/wordml" w:rsidR="00E23F46" w:rsidP="000D771E" w:rsidRDefault="00E23F46" w14:paraId="0CA90622" wp14:textId="77777777"/>
    <w:p xmlns:wp14="http://schemas.microsoft.com/office/word/2010/wordml" w:rsidR="00E23F46" w:rsidP="000D771E" w:rsidRDefault="00E23F46" w14:paraId="03561709" wp14:textId="77777777"/>
    <w:p xmlns:wp14="http://schemas.microsoft.com/office/word/2010/wordml" w:rsidR="00E23F46" w:rsidP="000D771E" w:rsidRDefault="00E23F46" w14:paraId="28F82AB0" wp14:textId="77777777"/>
    <w:p xmlns:wp14="http://schemas.microsoft.com/office/word/2010/wordml" w:rsidR="00E23F46" w:rsidP="000D771E" w:rsidRDefault="00E23F46" w14:paraId="0FBCA9CF" wp14:textId="77777777"/>
    <w:p xmlns:wp14="http://schemas.microsoft.com/office/word/2010/wordml" w:rsidR="00E23F46" w:rsidP="000D771E" w:rsidRDefault="00E23F46" w14:paraId="7566F5AF" wp14:textId="77777777"/>
    <w:p xmlns:wp14="http://schemas.microsoft.com/office/word/2010/wordml" w:rsidR="00E23F46" w:rsidP="000D771E" w:rsidRDefault="00E23F46" w14:paraId="0362AA02" wp14:textId="77777777"/>
    <w:p xmlns:wp14="http://schemas.microsoft.com/office/word/2010/wordml" w:rsidR="00E23F46" w:rsidP="000D771E" w:rsidRDefault="00E23F46" w14:paraId="636D4D27" wp14:textId="77777777"/>
    <w:p xmlns:wp14="http://schemas.microsoft.com/office/word/2010/wordml" w:rsidR="00E23F46" w:rsidP="000D771E" w:rsidRDefault="00E23F46" w14:paraId="18D6E7AF" wp14:textId="77777777"/>
    <w:p xmlns:wp14="http://schemas.microsoft.com/office/word/2010/wordml" w:rsidR="00E23F46" w:rsidP="00E23F46" w:rsidRDefault="00E23F46" w14:paraId="7E49BFE0" wp14:textId="77777777">
      <w:pPr>
        <w:pStyle w:val="Heading2"/>
      </w:pPr>
      <w:bookmarkStart w:name="_Toc465017924" w:id="12"/>
      <w:r>
        <w:lastRenderedPageBreak/>
        <w:t>Home Page</w:t>
      </w:r>
      <w:bookmarkEnd w:id="12"/>
    </w:p>
    <w:p xmlns:wp14="http://schemas.microsoft.com/office/word/2010/wordml" w:rsidRPr="00992B90" w:rsidR="00992B90" w:rsidP="00992B90" w:rsidRDefault="00992B90" w14:paraId="773F9E15" wp14:textId="77777777"/>
    <w:p xmlns:wp14="http://schemas.microsoft.com/office/word/2010/wordml" w:rsidR="000D771E" w:rsidP="000D771E" w:rsidRDefault="000D771E" w14:paraId="5285EBC4" wp14:textId="77777777"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4F52BA81" wp14:editId="33C9B89C">
            <wp:extent cx="6166485" cy="4907280"/>
            <wp:effectExtent l="0" t="0" r="5715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Wireframe 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206" cy="49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3F46" w:rsidP="000D771E" w:rsidRDefault="00E23F46" w14:paraId="593CD5DC" wp14:textId="77777777"/>
    <w:p xmlns:wp14="http://schemas.microsoft.com/office/word/2010/wordml" w:rsidR="00E23F46" w:rsidP="000D771E" w:rsidRDefault="00E23F46" w14:paraId="174F1C6A" wp14:textId="77777777"/>
    <w:p xmlns:wp14="http://schemas.microsoft.com/office/word/2010/wordml" w:rsidR="00E23F46" w:rsidP="000D771E" w:rsidRDefault="00E23F46" w14:paraId="3DC1699F" wp14:textId="77777777"/>
    <w:p xmlns:wp14="http://schemas.microsoft.com/office/word/2010/wordml" w:rsidR="00E23F46" w:rsidP="000D771E" w:rsidRDefault="00E23F46" w14:paraId="1348D664" wp14:textId="77777777"/>
    <w:p xmlns:wp14="http://schemas.microsoft.com/office/word/2010/wordml" w:rsidR="00E23F46" w:rsidP="000D771E" w:rsidRDefault="00E23F46" w14:paraId="2BC53C8E" wp14:textId="77777777"/>
    <w:p xmlns:wp14="http://schemas.microsoft.com/office/word/2010/wordml" w:rsidR="00E23F46" w:rsidP="000D771E" w:rsidRDefault="00E23F46" w14:paraId="23E2AB8B" wp14:textId="77777777"/>
    <w:p xmlns:wp14="http://schemas.microsoft.com/office/word/2010/wordml" w:rsidR="00E23F46" w:rsidP="000D771E" w:rsidRDefault="00E23F46" w14:paraId="04385035" wp14:textId="77777777"/>
    <w:p xmlns:wp14="http://schemas.microsoft.com/office/word/2010/wordml" w:rsidR="00E23F46" w:rsidP="000D771E" w:rsidRDefault="00E23F46" w14:paraId="4700C68E" wp14:textId="77777777"/>
    <w:p xmlns:wp14="http://schemas.microsoft.com/office/word/2010/wordml" w:rsidR="00E23F46" w:rsidP="000D771E" w:rsidRDefault="00E23F46" w14:paraId="2A76018E" wp14:textId="77777777"/>
    <w:p xmlns:wp14="http://schemas.microsoft.com/office/word/2010/wordml" w:rsidR="00E23F46" w:rsidP="00E23F46" w:rsidRDefault="00E23F46" w14:paraId="7C9CEE47" wp14:textId="77777777">
      <w:pPr>
        <w:pStyle w:val="Heading2"/>
      </w:pPr>
      <w:bookmarkStart w:name="_Toc465017925" w:id="13"/>
      <w:r>
        <w:t>Cash Buy functionality page</w:t>
      </w:r>
      <w:bookmarkEnd w:id="13"/>
    </w:p>
    <w:p xmlns:wp14="http://schemas.microsoft.com/office/word/2010/wordml" w:rsidRPr="00E23F46" w:rsidR="00E23F46" w:rsidP="00E23F46" w:rsidRDefault="00E23F46" w14:paraId="211B861B" wp14:textId="77777777"/>
    <w:p xmlns:wp14="http://schemas.microsoft.com/office/word/2010/wordml" w:rsidR="000D771E" w:rsidP="000D771E" w:rsidRDefault="000D771E" w14:paraId="4CB43407" wp14:textId="77777777"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5CBC1907" wp14:editId="37191203">
            <wp:extent cx="5995366" cy="4914900"/>
            <wp:effectExtent l="0" t="0" r="571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Wireframe 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9171" cy="4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3F46" w:rsidP="000D771E" w:rsidRDefault="00E23F46" w14:paraId="5D84D883" wp14:textId="77777777"/>
    <w:p xmlns:wp14="http://schemas.microsoft.com/office/word/2010/wordml" w:rsidR="00E23F46" w:rsidP="000D771E" w:rsidRDefault="00E23F46" w14:paraId="1347FB11" wp14:textId="77777777"/>
    <w:p xmlns:wp14="http://schemas.microsoft.com/office/word/2010/wordml" w:rsidR="00E23F46" w:rsidP="000D771E" w:rsidRDefault="00E23F46" w14:paraId="499F5192" wp14:textId="77777777"/>
    <w:p xmlns:wp14="http://schemas.microsoft.com/office/word/2010/wordml" w:rsidR="00E23F46" w:rsidP="000D771E" w:rsidRDefault="00E23F46" w14:paraId="7FC54888" wp14:textId="77777777"/>
    <w:p xmlns:wp14="http://schemas.microsoft.com/office/word/2010/wordml" w:rsidR="00E23F46" w:rsidP="000D771E" w:rsidRDefault="00E23F46" w14:paraId="77A9B3C1" wp14:textId="77777777"/>
    <w:p xmlns:wp14="http://schemas.microsoft.com/office/word/2010/wordml" w:rsidR="00E23F46" w:rsidP="000D771E" w:rsidRDefault="00E23F46" w14:paraId="69C5E451" wp14:textId="77777777"/>
    <w:p xmlns:wp14="http://schemas.microsoft.com/office/word/2010/wordml" w:rsidR="00E23F46" w:rsidP="000D771E" w:rsidRDefault="00E23F46" w14:paraId="636F1363" wp14:textId="77777777"/>
    <w:p xmlns:wp14="http://schemas.microsoft.com/office/word/2010/wordml" w:rsidR="00E23F46" w:rsidP="00E23F46" w:rsidRDefault="00E23F46" w14:paraId="75BC7069" wp14:textId="77777777">
      <w:pPr>
        <w:pStyle w:val="Heading2"/>
      </w:pPr>
      <w:bookmarkStart w:name="_Toc465017926" w:id="14"/>
      <w:r>
        <w:lastRenderedPageBreak/>
        <w:t>Order Summary Page</w:t>
      </w:r>
      <w:bookmarkEnd w:id="14"/>
    </w:p>
    <w:p xmlns:wp14="http://schemas.microsoft.com/office/word/2010/wordml" w:rsidRPr="00E23F46" w:rsidR="00E23F46" w:rsidP="00E23F46" w:rsidRDefault="00E23F46" w14:paraId="70863007" wp14:textId="77777777"/>
    <w:p xmlns:wp14="http://schemas.microsoft.com/office/word/2010/wordml" w:rsidRPr="000D771E" w:rsidR="000D771E" w:rsidP="000D771E" w:rsidRDefault="000D771E" w14:paraId="26C7365D" wp14:noSpellErr="1" wp14:textId="28C24DE0">
      <w:r>
        <w:drawing>
          <wp:inline xmlns:wp14="http://schemas.microsoft.com/office/word/2010/wordprocessingDrawing" wp14:editId="1194F8A2" wp14:anchorId="22D352B4">
            <wp:extent cx="4248150" cy="4572000"/>
            <wp:effectExtent l="0" t="0" r="0" b="0"/>
            <wp:docPr id="16717619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15424e5322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D771E" w:rsidR="000D771E" w:rsidP="000D771E" w:rsidRDefault="000D771E" w14:paraId="4EC90D1A" wp14:textId="77777777"/>
    <w:sectPr w:rsidRPr="000D771E" w:rsidR="000D771E">
      <w:footerReference w:type="default" r:id="rId20"/>
      <w:pgSz w:w="12240" w:h="15840" w:orient="portrait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326C73" w:rsidRDefault="00326C73" w14:paraId="7CA8F79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326C73" w:rsidRDefault="00326C73" w14:paraId="388D6F80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7D5F06" w:rsidRDefault="007D5F06" w14:paraId="3334F3DF" wp14:textId="77777777">
    <w:pPr>
      <w:pStyle w:val="Footer"/>
    </w:pPr>
    <w:sdt>
      <w:sdtPr>
        <w:alias w:val="Title"/>
        <w:tag w:val=""/>
        <w:id w:val="280004402"/>
        <w:placeholder>
          <w:docPart w:val="498DA7DB6A224A65BCAE8FD41D6D3F7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Kuber Investments</w:t>
        </w:r>
      </w:sdtContent>
    </w:sdt>
    <w:r>
      <w:t xml:space="preserve"> - </w:t>
    </w:r>
    <w:sdt>
      <w:sdtPr>
        <w:alias w:val="Date"/>
        <w:tag w:val=""/>
        <w:id w:val="-1976370188"/>
        <w:placeholder>
          <w:docPart w:val="D79738B4DE4D4006BC9B66DD122896D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6-10-23T00:00:00Z">
          <w:dateFormat w:val="MMMM yyyy"/>
          <w:lid w:val="en-US"/>
          <w:storeMappedDataAs w:val="dateTime"/>
          <w:calendar w:val="gregorian"/>
        </w:date>
      </w:sdtPr>
      <w:sdtContent>
        <w:r w:rsidR="000B60CC">
          <w:t>October 2016</w:t>
        </w:r>
      </w:sdtContent>
    </w:sdt>
    <w:r>
      <w:ptab w:alignment="right" w:relativeTo="margin" w:leader="none"/>
    </w:r>
    <w:r>
      <w:fldChar w:fldCharType="begin"/>
    </w:r>
    <w:r>
      <w:instrText xml:space="preserve"> PAGE   \* MERGEFORMAT </w:instrText>
    </w:r>
    <w:r>
      <w:fldChar w:fldCharType="separate"/>
    </w:r>
    <w:r w:rsidR="006809B4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326C73" w:rsidRDefault="00326C73" w14:paraId="3AE5D0D7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326C73" w:rsidRDefault="00326C73" w14:paraId="0518920A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0EA"/>
    <w:multiLevelType w:val="hybridMultilevel"/>
    <w:tmpl w:val="EA566C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6177B6"/>
    <w:multiLevelType w:val="hybridMultilevel"/>
    <w:tmpl w:val="A4501A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dirty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F06"/>
    <w:rsid w:val="000B60CC"/>
    <w:rsid w:val="000D771E"/>
    <w:rsid w:val="00326C73"/>
    <w:rsid w:val="006809B4"/>
    <w:rsid w:val="007D5F06"/>
    <w:rsid w:val="0093259B"/>
    <w:rsid w:val="00992B90"/>
    <w:rsid w:val="00E23F46"/>
    <w:rsid w:val="4971CC02"/>
    <w:rsid w:val="62749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C87754"/>
  <w15:chartTrackingRefBased/>
  <w15:docId w15:val="{4AF3B4F2-3AEC-4CA4-9C79-0EEE478F65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color="FCDBDB" w:themeColor="accent1" w:themeTint="33" w:sz="8" w:space="0"/>
      </w:pBdr>
      <w:spacing w:after="200"/>
      <w:outlineLvl w:val="0"/>
    </w:pPr>
    <w:rPr>
      <w:rFonts w:asciiTheme="majorHAnsi" w:hAnsiTheme="majorHAnsi" w:eastAsiaTheme="majorEastAsia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DF1010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ogo" w:customStyle="1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hAnsiTheme="majorHAnsi" w:eastAsiaTheme="majorEastAsia" w:cstheme="majorBidi"/>
      <w:color w:val="F24F4F" w:themeColor="accent1"/>
      <w:kern w:val="28"/>
      <w:sz w:val="96"/>
      <w:szCs w:val="9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styleId="SubtitleChar" w:customStyle="1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ntactInfo" w:customStyle="1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styleId="TableSpace" w:customStyle="1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hAnsiTheme="majorHAnsi" w:eastAsiaTheme="majorEastAsia" w:cstheme="majorBidi"/>
      <w:caps/>
      <w:color w:val="F24F4F" w:themeColor="accent1"/>
      <w:sz w:val="16"/>
      <w:szCs w:val="16"/>
    </w:rPr>
  </w:style>
  <w:style w:type="character" w:styleId="FooterChar" w:customStyle="1">
    <w:name w:val="Footer Char"/>
    <w:basedOn w:val="DefaultParagraphFont"/>
    <w:link w:val="Footer"/>
    <w:uiPriority w:val="99"/>
    <w:rPr>
      <w:rFonts w:asciiTheme="majorHAnsi" w:hAnsiTheme="majorHAnsi" w:eastAsiaTheme="majorEastAsia" w:cstheme="majorBidi"/>
      <w:caps/>
      <w:color w:val="F24F4F" w:themeColor="accent1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F24F4F" w:themeColor="accen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color="auto" w:sz="0" w:space="0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styleId="LogoAlt" w:customStyle="1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styleId="FooterAlt" w:customStyle="1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styleId="TipTable" w:customStyle="1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styleId="TipText" w:customStyle="1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hAnsiTheme="majorHAnsi" w:eastAsiaTheme="majorEastAsia" w:cstheme="majorBidi"/>
      <w:i/>
      <w:iCs/>
      <w:sz w:val="16"/>
      <w:szCs w:val="16"/>
    </w:rPr>
  </w:style>
  <w:style w:type="paragraph" w:styleId="Icon" w:customStyle="1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i/>
      <w:iCs/>
      <w:color w:val="DF1010" w:themeColor="accent1" w:themeShade="BF"/>
    </w:rPr>
  </w:style>
  <w:style w:type="table" w:styleId="FinancialTable" w:customStyle="1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color="BCB8AC" w:themeColor="text2" w:themeTint="66" w:sz="4" w:space="0"/>
        <w:left w:val="single" w:color="BCB8AC" w:themeColor="text2" w:themeTint="66" w:sz="4" w:space="0"/>
        <w:bottom w:val="single" w:color="BCB8AC" w:themeColor="text2" w:themeTint="66" w:sz="4" w:space="0"/>
        <w:right w:val="single" w:color="BCB8AC" w:themeColor="text2" w:themeTint="66" w:sz="4" w:space="0"/>
        <w:insideV w:val="single" w:color="BCB8AC" w:themeColor="text2" w:themeTint="66" w:sz="4" w:space="0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0B6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webSettings" Target="webSettings.xml" Id="rId7" /><Relationship Type="http://schemas.openxmlformats.org/officeDocument/2006/relationships/image" Target="media/image3.jpg" Id="rId12" /><Relationship Type="http://schemas.openxmlformats.org/officeDocument/2006/relationships/image" Target="media/image8.png" Id="rId17" /><Relationship Type="http://schemas.openxmlformats.org/officeDocument/2006/relationships/customXml" Target="../customXml/item5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g" Id="rId11" /><Relationship Type="http://schemas.openxmlformats.org/officeDocument/2006/relationships/customXml" Target="../customXml/item4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glossaryDocument" Target="glossary/document.xml" Id="rId22" /><Relationship Type="http://schemas.openxmlformats.org/officeDocument/2006/relationships/image" Target="/media/image9.png" Id="Rfd15424e532240c8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SHO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A4D811A48EB4D249135BA8E39A8E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188EE-F622-4E65-AF6A-F503AD07CF21}"/>
      </w:docPartPr>
      <w:docPartBody>
        <w:p w:rsidR="00240A79" w:rsidRDefault="00240A79">
          <w:pPr>
            <w:pStyle w:val="9A4D811A48EB4D249135BA8E39A8EC1A"/>
          </w:pPr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49365DF6518949678D9345C8A1AA98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FEB508-32C3-44BA-92EE-438ED9FAD03C}"/>
      </w:docPartPr>
      <w:docPartBody>
        <w:p w:rsidR="00240A79" w:rsidRDefault="00240A79">
          <w:pPr>
            <w:pStyle w:val="49365DF6518949678D9345C8A1AA984C"/>
          </w:pPr>
          <w:r>
            <w:t>[Street Address]</w:t>
          </w:r>
          <w:r>
            <w:br/>
            <w:t>[City, ST ZIP Code]</w:t>
          </w:r>
        </w:p>
      </w:docPartBody>
    </w:docPart>
    <w:docPart>
      <w:docPartPr>
        <w:name w:val="498DA7DB6A224A65BCAE8FD41D6D3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5672E-D44E-41D0-8515-EBF07ACE9B2D}"/>
      </w:docPartPr>
      <w:docPartBody>
        <w:p w:rsidR="00240A79" w:rsidRDefault="00240A79">
          <w:pPr>
            <w:pStyle w:val="498DA7DB6A224A65BCAE8FD41D6D3F74"/>
          </w:pPr>
          <w:r>
            <w:t>[Business Plan Title]</w:t>
          </w:r>
        </w:p>
      </w:docPartBody>
    </w:docPart>
    <w:docPart>
      <w:docPartPr>
        <w:name w:val="D79738B4DE4D4006BC9B66DD122896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807D9F-73C4-4671-B802-6E7620828A45}"/>
      </w:docPartPr>
      <w:docPartBody>
        <w:p w:rsidR="00240A79" w:rsidRDefault="00240A79">
          <w:pPr>
            <w:pStyle w:val="D79738B4DE4D4006BC9B66DD122896DD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A79"/>
    <w:rsid w:val="0024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A4D811A48EB4D249135BA8E39A8EC1A">
    <w:name w:val="9A4D811A48EB4D249135BA8E39A8EC1A"/>
  </w:style>
  <w:style w:type="paragraph" w:customStyle="1" w:styleId="E50BCBAB84B046A1B36A5F8946CC4DA5">
    <w:name w:val="E50BCBAB84B046A1B36A5F8946CC4DA5"/>
  </w:style>
  <w:style w:type="paragraph" w:customStyle="1" w:styleId="469EA4BAF3E047D8AAB66572C34FEDA8">
    <w:name w:val="469EA4BAF3E047D8AAB66572C34FEDA8"/>
  </w:style>
  <w:style w:type="paragraph" w:customStyle="1" w:styleId="49365DF6518949678D9345C8A1AA984C">
    <w:name w:val="49365DF6518949678D9345C8A1AA984C"/>
  </w:style>
  <w:style w:type="paragraph" w:customStyle="1" w:styleId="5ED00AD3636147F4AB88D250007B6C30">
    <w:name w:val="5ED00AD3636147F4AB88D250007B6C30"/>
  </w:style>
  <w:style w:type="paragraph" w:customStyle="1" w:styleId="95BCC04A319F42D5A8D6BC9EE24B21F0">
    <w:name w:val="95BCC04A319F42D5A8D6BC9EE24B21F0"/>
  </w:style>
  <w:style w:type="paragraph" w:customStyle="1" w:styleId="3744F3C42D23496B9FD42B2F981ACBCC">
    <w:name w:val="3744F3C42D23496B9FD42B2F981ACBCC"/>
  </w:style>
  <w:style w:type="paragraph" w:customStyle="1" w:styleId="6B263D1A59B2458EA64AF6258D945603">
    <w:name w:val="6B263D1A59B2458EA64AF6258D945603"/>
  </w:style>
  <w:style w:type="paragraph" w:customStyle="1" w:styleId="498DA7DB6A224A65BCAE8FD41D6D3F74">
    <w:name w:val="498DA7DB6A224A65BCAE8FD41D6D3F74"/>
  </w:style>
  <w:style w:type="paragraph" w:customStyle="1" w:styleId="D79738B4DE4D4006BC9B66DD122896DD">
    <w:name w:val="D79738B4DE4D4006BC9B66DD122896DD"/>
  </w:style>
  <w:style w:type="paragraph" w:customStyle="1" w:styleId="D005E8F506CA40929986B20F9C1F71FB">
    <w:name w:val="D005E8F506CA40929986B20F9C1F71FB"/>
    <w:rsid w:val="00240A79"/>
  </w:style>
  <w:style w:type="paragraph" w:customStyle="1" w:styleId="3435994D6C03488D989D621DA07A3E7C">
    <w:name w:val="3435994D6C03488D989D621DA07A3E7C"/>
    <w:rsid w:val="00240A79"/>
  </w:style>
  <w:style w:type="paragraph" w:customStyle="1" w:styleId="0FB50342347E40F0938E9D329CC20E96">
    <w:name w:val="0FB50342347E40F0938E9D329CC20E96"/>
    <w:rsid w:val="00240A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CFCE0272075498C60E4632891B560" ma:contentTypeVersion="2" ma:contentTypeDescription="Create a new document." ma:contentTypeScope="" ma:versionID="d49c93efdee9c936f34b0d183a1873ca">
  <xsd:schema xmlns:xsd="http://www.w3.org/2001/XMLSchema" xmlns:xs="http://www.w3.org/2001/XMLSchema" xmlns:p="http://schemas.microsoft.com/office/2006/metadata/properties" xmlns:ns2="9d574ee9-1e82-48f8-90e3-45294b78c5ec" targetNamespace="http://schemas.microsoft.com/office/2006/metadata/properties" ma:root="true" ma:fieldsID="8e0d54cf4ddc4807b94608af1b822990" ns2:_="">
    <xsd:import namespace="9d574ee9-1e82-48f8-90e3-45294b78c5e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574ee9-1e82-48f8-90e3-45294b78c5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CoverPageProperties xmlns="http://schemas.microsoft.com/office/2006/coverPageProps">
  <PublishDate>2016-10-23T00:00:00</PublishDate>
  <Abstract/>
  <CompanyAddress>Anvesh Muttavarapu
Bhargavi Chunchu
Sarat Tadi</CompanyAddress>
  <CompanyPhone/>
  <CompanyFax/>
  <CompanyEmail/>
</CoverPageProperti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9BBB10-51D9-407A-A304-A9C58F054B08}"/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927F8779-1967-406C-954B-FE163A4F2C4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6B8DAB-B2FF-4715-8BD4-D4B109BC57BE}"/>
</file>

<file path=customXml/itemProps5.xml><?xml version="1.0" encoding="utf-8"?>
<ds:datastoreItem xmlns:ds="http://schemas.openxmlformats.org/officeDocument/2006/customXml" ds:itemID="{FC8764BC-AB74-4C63-A7C9-9E16F140840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Business plan.dotx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Kuber Investments</dc:title>
  <dc:subject>Application Design</dc:subject>
  <dc:creator>Bhargavi Chunchu</dc:creator>
  <keywords/>
  <dc:description/>
  <lastModifiedBy>Anvesh Muttavarapu</lastModifiedBy>
  <revision>5</revision>
  <dcterms:created xsi:type="dcterms:W3CDTF">2016-10-24T00:44:00.0000000Z</dcterms:created>
  <dcterms:modified xsi:type="dcterms:W3CDTF">2016-10-24T03:08:12.2839030Z</dcterms:modified>
  <contentStatus/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0x010100EB5CFCE0272075498C60E4632891B560</vt:lpwstr>
  </property>
</Properties>
</file>